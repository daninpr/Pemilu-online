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AE3623" w:rsidRDefault="00BF2C51">
          <w:pPr>
            <w:rPr>
              <w:noProof/>
            </w:rPr>
          </w:pPr>
          <w:r>
            <w:rPr>
              <w:rFonts w:asciiTheme="majorHAnsi" w:eastAsiaTheme="majorEastAsia" w:hAnsiTheme="majorHAnsi" w:cstheme="majorBidi"/>
              <w:noProof/>
              <w:sz w:val="76"/>
              <w:szCs w:val="7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65B83DA0" wp14:editId="68212220">
                    <wp:simplePos x="0" y="0"/>
                    <wp:positionH relativeFrom="page">
                      <wp:posOffset>762000</wp:posOffset>
                    </wp:positionH>
                    <wp:positionV relativeFrom="page">
                      <wp:posOffset>230505</wp:posOffset>
                    </wp:positionV>
                    <wp:extent cx="6248400" cy="1285875"/>
                    <wp:effectExtent l="0" t="0" r="0" b="5715"/>
                    <wp:wrapTopAndBottom/>
                    <wp:docPr id="3" name="Text Box 3" descr="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kern w:val="20"/>
                                  </w:rPr>
                                  <w:alias w:val="Company"/>
                                  <w:tag w:val=""/>
                                  <w:id w:val="-1516756383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AE3623" w:rsidRDefault="00BF2C51">
                                    <w:pPr>
                                      <w:pStyle w:val="NoSpacing"/>
                                      <w:rPr>
                                        <w:kern w:val="20"/>
                                      </w:rPr>
                                    </w:pPr>
                                    <w:r>
                                      <w:rPr>
                                        <w:kern w:val="20"/>
                                      </w:rPr>
                                      <w:t>POLITEKNIK NEGERI MALANG</w:t>
                                    </w:r>
                                  </w:p>
                                </w:sdtContent>
                              </w:sdt>
                              <w:p w:rsidR="00AE3623" w:rsidRDefault="00506288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Street Address"/>
                                    <w:tag w:val="Street Address"/>
                                    <w:id w:val="98582436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554E0D">
                                      <w:t>[Street Address, City, ST ZIP Code]</w:t>
                                    </w:r>
                                  </w:sdtContent>
                                </w:sdt>
                              </w:p>
                              <w:p w:rsidR="00AE3623" w:rsidRDefault="00554E0D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Tel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Telephone"/>
                                    <w:tag w:val="Telephone"/>
                                    <w:id w:val="-100575521"/>
                                    <w:showingPlcHdr/>
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[Telephone]</w:t>
                                    </w:r>
                                  </w:sdtContent>
                                </w:sdt>
                              </w:p>
                              <w:p w:rsidR="00AE3623" w:rsidRDefault="00554E0D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Fax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Fax"/>
                                    <w:tag w:val="Fax"/>
                                    <w:id w:val="258885103"/>
                                    <w:showingPlcHdr/>
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[Fax]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Website"/>
                                  <w:tag w:val="Website"/>
                                  <w:id w:val="665754443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E3623" w:rsidRDefault="00554E0D">
                                    <w:r>
                                      <w:rPr>
                                        <w:rStyle w:val="NoSpacingChar"/>
                                      </w:rPr>
                                      <w:t>[Website]</w:t>
                                    </w:r>
                                  </w:p>
                                </w:sdtContent>
                              </w:sdt>
                              <w:p w:rsidR="00AE3623" w:rsidRDefault="00AE362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65B83D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alt="Company contact information" style="position:absolute;margin-left:60pt;margin-top:18.15pt;width:492pt;height:101.25pt;z-index:251660288;visibility:visible;mso-wrap-style:square;mso-width-percent:804;mso-height-percent:150;mso-wrap-distance-left:9pt;mso-wrap-distance-top:0;mso-wrap-distance-right:9pt;mso-wrap-distance-bottom:0;mso-position-horizontal:absolute;mso-position-horizontal-relative:page;mso-position-vertical:absolute;mso-position-vertical-relative:page;mso-width-percent:804;mso-height-percent:1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" o:allowincell="f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kern w:val="20"/>
                            </w:rPr>
                            <w:alias w:val="Company"/>
                            <w:tag w:val=""/>
                            <w:id w:val="-1516756383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AE3623" w:rsidRDefault="00BF2C51">
                              <w:pPr>
                                <w:pStyle w:val="NoSpacing"/>
                                <w:rPr>
                                  <w:kern w:val="20"/>
                                </w:rPr>
                              </w:pPr>
                              <w:r>
                                <w:rPr>
                                  <w:kern w:val="20"/>
                                </w:rPr>
                                <w:t>POLITEKNIK NEGERI MALANG</w:t>
                              </w:r>
                            </w:p>
                          </w:sdtContent>
                        </w:sdt>
                        <w:p w:rsidR="00AE3623" w:rsidRDefault="004501EA">
                          <w:pPr>
                            <w:pStyle w:val="NoSpacing"/>
                          </w:pPr>
                          <w:sdt>
                            <w:sdtPr>
                              <w:alias w:val="Street Address"/>
                              <w:tag w:val="Street Address"/>
                              <w:id w:val="98582436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554E0D">
                                <w:t>[Street Address, City, ST ZIP Code]</w:t>
                              </w:r>
                            </w:sdtContent>
                          </w:sdt>
                        </w:p>
                        <w:p w:rsidR="00AE3623" w:rsidRDefault="00554E0D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Tel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Telephone"/>
                              <w:tag w:val="Telephone"/>
                              <w:id w:val="-100575521"/>
                              <w:showingPlcHdr/>
                              <w:dataBinding w:prefixMappings="xmlns:ns0='http://schemas.microsoft.com/office/2006/coverPageProps' " w:xpath="/ns0:CoverPageProperties[1]/ns0:CompanyPhone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[Telephone]</w:t>
                              </w:r>
                            </w:sdtContent>
                          </w:sdt>
                        </w:p>
                        <w:p w:rsidR="00AE3623" w:rsidRDefault="00554E0D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Fax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Fax"/>
                              <w:tag w:val="Fax"/>
                              <w:id w:val="258885103"/>
                              <w:showingPlcHdr/>
                              <w:dataBinding w:prefixMappings="xmlns:ns0='http://schemas.microsoft.com/office/2006/coverPageProps' " w:xpath="/ns0:CoverPageProperties[1]/ns0:CompanyFax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[Fax]</w:t>
                              </w:r>
                            </w:sdtContent>
                          </w:sdt>
                        </w:p>
                        <w:sdt>
                          <w:sdtPr>
                            <w:alias w:val="Website"/>
                            <w:tag w:val="Website"/>
                            <w:id w:val="665754443"/>
                            <w:showingPlcHdr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/>
                          <w:sdtContent>
                            <w:p w:rsidR="00AE3623" w:rsidRDefault="00554E0D">
                              <w:r>
                                <w:rPr>
                                  <w:rStyle w:val="NoSpacingChar"/>
                                </w:rPr>
                                <w:t>[Website]</w:t>
                              </w:r>
                            </w:p>
                          </w:sdtContent>
                        </w:sdt>
                        <w:p w:rsidR="00AE3623" w:rsidRDefault="00AE3623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 w:rsidR="00554E0D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932599" wp14:editId="5A1636FF">
                    <wp:simplePos x="0" y="0"/>
                    <wp:positionH relativeFrom="page">
                      <wp:posOffset>819150</wp:posOffset>
                    </wp:positionH>
                    <wp:positionV relativeFrom="margin">
                      <wp:posOffset>985520</wp:posOffset>
                    </wp:positionV>
                    <wp:extent cx="5791200" cy="6210300"/>
                    <wp:effectExtent l="0" t="0" r="12700" b="1143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E3623" w:rsidRDefault="00506288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70136470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2C51">
                                      <w:t>MANUAL BOOK</w:t>
                                    </w:r>
                                  </w:sdtContent>
                                </w:sdt>
                              </w:p>
                              <w:p w:rsidR="00BF2C51" w:rsidRDefault="00BF2C51">
                                <w:pPr>
                                  <w:pStyle w:val="Subtitle"/>
                                </w:pPr>
                                <w:r>
                                  <w:t xml:space="preserve">APLIKASI </w:t>
                                </w:r>
                              </w:p>
                              <w:p w:rsidR="00AE3623" w:rsidRDefault="00BF2C51">
                                <w:pPr>
                                  <w:pStyle w:val="Subtitle"/>
                                </w:pPr>
                                <w:r>
                                  <w:t>E-PEMILU POLINEMA</w:t>
                                </w:r>
                                <w:r w:rsidR="00554E0D">
                                  <w:t xml:space="preserve"> </w:t>
                                </w:r>
                                <w:sdt>
                                  <w:sdtPr>
                                    <w:alias w:val="Date"/>
                                    <w:id w:val="141783095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>
                                      <w:t>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Abstract"/>
                                  <w:id w:val="106622669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AE3623" w:rsidRDefault="00554E0D">
                                    <w:pPr>
                                      <w:pStyle w:val="Abstract"/>
                                    </w:pPr>
                                    <w:r>
                                      <w:t>[You can add an abstract or other key statement here. An abstract is typically a short summary of the document content.]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 w14:anchorId="5A932599" id="Text Box 6" o:spid="_x0000_s1027" type="#_x0000_t202" alt="Title, Subtitle, and Abstract" style="position:absolute;margin-left:64.5pt;margin-top:77.6pt;width:456pt;height:489pt;z-index:251659264;visibility:visible;mso-wrap-style:square;mso-width-percent:1000;mso-height-percent:850;mso-wrap-distance-left:9pt;mso-wrap-distance-top:0;mso-wrap-distance-right:9pt;mso-wrap-distance-bottom:0;mso-position-horizontal:absolute;mso-position-horizontal-relative:page;mso-position-vertical:absolute;mso-position-vertical-relative:margin;mso-width-percent:1000;mso-height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" filled="f" stroked="f" strokeweight=".5pt">
                    <v:textbox inset="0,0,0,0">
                      <w:txbxContent>
                        <w:p w:rsidR="00AE3623" w:rsidRDefault="004501EA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70136470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F2C51">
                                <w:t>MANUAL BOOK</w:t>
                              </w:r>
                            </w:sdtContent>
                          </w:sdt>
                        </w:p>
                        <w:p w:rsidR="00BF2C51" w:rsidRDefault="00BF2C51">
                          <w:pPr>
                            <w:pStyle w:val="Subtitle"/>
                          </w:pPr>
                          <w:r>
                            <w:t xml:space="preserve">APLIKASI </w:t>
                          </w:r>
                        </w:p>
                        <w:p w:rsidR="00AE3623" w:rsidRDefault="00BF2C51">
                          <w:pPr>
                            <w:pStyle w:val="Subtitle"/>
                          </w:pPr>
                          <w:r>
                            <w:t>E-PEMILU POLINEMA</w:t>
                          </w:r>
                          <w:r w:rsidR="00554E0D">
                            <w:t xml:space="preserve"> </w:t>
                          </w:r>
                          <w:sdt>
                            <w:sdtPr>
                              <w:alias w:val="Date"/>
                              <w:id w:val="141783095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t>2019</w:t>
                              </w:r>
                            </w:sdtContent>
                          </w:sdt>
                        </w:p>
                        <w:sdt>
                          <w:sdtPr>
                            <w:alias w:val="Abstract"/>
                            <w:id w:val="106622669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AE3623" w:rsidRDefault="00554E0D">
                              <w:pPr>
                                <w:pStyle w:val="Abstract"/>
                              </w:pPr>
                              <w:r>
                                <w:t>[You can add an abstract or other key statement here. An abstract is typically a short summary of the document content.]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="00554E0D">
            <w:rPr>
              <w:noProof/>
            </w:rPr>
            <w:br w:type="page"/>
          </w:r>
        </w:p>
      </w:sdtContent>
    </w:sdt>
    <w:sdt>
      <w:sdtPr>
        <w:rPr>
          <w:sz w:val="20"/>
        </w:rPr>
        <w:id w:val="18660232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E3623" w:rsidRDefault="00554E0D">
          <w:pPr>
            <w:pStyle w:val="TOCHeading"/>
          </w:pPr>
          <w:r>
            <w:t>Contents</w:t>
          </w:r>
        </w:p>
        <w:p w:rsidR="00AE3623" w:rsidRDefault="00554E0D">
          <w:pPr>
            <w:pStyle w:val="TOC1"/>
            <w:rPr>
              <w:color w:val="auto"/>
              <w:kern w:val="0"/>
              <w:szCs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325634774" w:history="1">
            <w:r>
              <w:rPr>
                <w:rStyle w:val="Hyperlink"/>
              </w:rPr>
              <w:t>To Our Stockholders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_Toc325634774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2C5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AE3623" w:rsidRDefault="00506288">
          <w:pPr>
            <w:pStyle w:val="TOC1"/>
            <w:rPr>
              <w:color w:val="auto"/>
              <w:kern w:val="0"/>
              <w:szCs w:val="22"/>
            </w:rPr>
          </w:pPr>
          <w:hyperlink w:anchor="_Toc325634775" w:history="1">
            <w:r w:rsidR="00554E0D">
              <w:rPr>
                <w:rStyle w:val="Hyperlink"/>
              </w:rPr>
              <w:t>Financial Summary</w:t>
            </w:r>
            <w:r w:rsidR="00554E0D">
              <w:rPr>
                <w:webHidden/>
              </w:rPr>
              <w:tab/>
            </w:r>
            <w:r w:rsidR="00554E0D">
              <w:rPr>
                <w:webHidden/>
              </w:rPr>
              <w:fldChar w:fldCharType="begin"/>
            </w:r>
            <w:r w:rsidR="00554E0D">
              <w:rPr>
                <w:webHidden/>
              </w:rPr>
              <w:instrText xml:space="preserve"> PAGEREF _Toc325634775 \h </w:instrText>
            </w:r>
            <w:r w:rsidR="00554E0D">
              <w:rPr>
                <w:webHidden/>
              </w:rPr>
            </w:r>
            <w:r w:rsidR="00554E0D">
              <w:rPr>
                <w:webHidden/>
              </w:rPr>
              <w:fldChar w:fldCharType="separate"/>
            </w:r>
            <w:r w:rsidR="00BF2C51">
              <w:rPr>
                <w:webHidden/>
              </w:rPr>
              <w:t>2</w:t>
            </w:r>
            <w:r w:rsidR="00554E0D">
              <w:rPr>
                <w:webHidden/>
              </w:rPr>
              <w:fldChar w:fldCharType="end"/>
            </w:r>
          </w:hyperlink>
        </w:p>
        <w:p w:rsidR="00AE3623" w:rsidRDefault="00506288">
          <w:pPr>
            <w:pStyle w:val="TOC1"/>
            <w:rPr>
              <w:color w:val="auto"/>
              <w:kern w:val="0"/>
              <w:szCs w:val="22"/>
            </w:rPr>
          </w:pPr>
          <w:hyperlink w:anchor="_Toc325634776" w:history="1">
            <w:r w:rsidR="00554E0D">
              <w:rPr>
                <w:rStyle w:val="Hyperlink"/>
              </w:rPr>
              <w:t>Financial Statements</w:t>
            </w:r>
            <w:r w:rsidR="00554E0D">
              <w:rPr>
                <w:webHidden/>
              </w:rPr>
              <w:tab/>
            </w:r>
            <w:r w:rsidR="00554E0D">
              <w:rPr>
                <w:webHidden/>
              </w:rPr>
              <w:fldChar w:fldCharType="begin"/>
            </w:r>
            <w:r w:rsidR="00554E0D">
              <w:rPr>
                <w:webHidden/>
              </w:rPr>
              <w:instrText xml:space="preserve"> PAGEREF _Toc325634776 \h </w:instrText>
            </w:r>
            <w:r w:rsidR="00554E0D">
              <w:rPr>
                <w:webHidden/>
              </w:rPr>
            </w:r>
            <w:r w:rsidR="00554E0D">
              <w:rPr>
                <w:webHidden/>
              </w:rPr>
              <w:fldChar w:fldCharType="separate"/>
            </w:r>
            <w:r w:rsidR="00BF2C51">
              <w:rPr>
                <w:webHidden/>
              </w:rPr>
              <w:t>2</w:t>
            </w:r>
            <w:r w:rsidR="00554E0D">
              <w:rPr>
                <w:webHidden/>
              </w:rPr>
              <w:fldChar w:fldCharType="end"/>
            </w:r>
          </w:hyperlink>
        </w:p>
        <w:p w:rsidR="00AE3623" w:rsidRDefault="00506288">
          <w:pPr>
            <w:pStyle w:val="TOC1"/>
            <w:rPr>
              <w:color w:val="auto"/>
              <w:kern w:val="0"/>
              <w:szCs w:val="22"/>
            </w:rPr>
          </w:pPr>
          <w:hyperlink w:anchor="_Toc325634777" w:history="1">
            <w:r w:rsidR="00554E0D">
              <w:rPr>
                <w:rStyle w:val="Hyperlink"/>
              </w:rPr>
              <w:t>Notes to Financial Statements</w:t>
            </w:r>
            <w:r w:rsidR="00554E0D">
              <w:rPr>
                <w:webHidden/>
              </w:rPr>
              <w:tab/>
            </w:r>
            <w:r w:rsidR="00554E0D">
              <w:rPr>
                <w:webHidden/>
              </w:rPr>
              <w:fldChar w:fldCharType="begin"/>
            </w:r>
            <w:r w:rsidR="00554E0D">
              <w:rPr>
                <w:webHidden/>
              </w:rPr>
              <w:instrText xml:space="preserve"> PAGEREF _Toc325634777 \h </w:instrText>
            </w:r>
            <w:r w:rsidR="00554E0D">
              <w:rPr>
                <w:webHidden/>
              </w:rPr>
            </w:r>
            <w:r w:rsidR="00554E0D">
              <w:rPr>
                <w:webHidden/>
              </w:rPr>
              <w:fldChar w:fldCharType="separate"/>
            </w:r>
            <w:r w:rsidR="00BF2C51">
              <w:rPr>
                <w:webHidden/>
              </w:rPr>
              <w:t>2</w:t>
            </w:r>
            <w:r w:rsidR="00554E0D">
              <w:rPr>
                <w:webHidden/>
              </w:rPr>
              <w:fldChar w:fldCharType="end"/>
            </w:r>
          </w:hyperlink>
        </w:p>
        <w:p w:rsidR="00AE3623" w:rsidRDefault="00506288">
          <w:pPr>
            <w:pStyle w:val="TOC1"/>
            <w:rPr>
              <w:color w:val="auto"/>
              <w:kern w:val="0"/>
              <w:szCs w:val="22"/>
            </w:rPr>
          </w:pPr>
          <w:hyperlink w:anchor="_Toc325634778" w:history="1">
            <w:r w:rsidR="00554E0D">
              <w:rPr>
                <w:rStyle w:val="Hyperlink"/>
              </w:rPr>
              <w:t>Independent Auditor’s Report</w:t>
            </w:r>
            <w:r w:rsidR="00554E0D">
              <w:rPr>
                <w:webHidden/>
              </w:rPr>
              <w:tab/>
            </w:r>
            <w:r w:rsidR="00554E0D">
              <w:rPr>
                <w:webHidden/>
              </w:rPr>
              <w:fldChar w:fldCharType="begin"/>
            </w:r>
            <w:r w:rsidR="00554E0D">
              <w:rPr>
                <w:webHidden/>
              </w:rPr>
              <w:instrText xml:space="preserve"> PAGEREF _Toc325634778 \h </w:instrText>
            </w:r>
            <w:r w:rsidR="00554E0D">
              <w:rPr>
                <w:webHidden/>
              </w:rPr>
            </w:r>
            <w:r w:rsidR="00554E0D">
              <w:rPr>
                <w:webHidden/>
              </w:rPr>
              <w:fldChar w:fldCharType="separate"/>
            </w:r>
            <w:r w:rsidR="00BF2C51">
              <w:rPr>
                <w:webHidden/>
              </w:rPr>
              <w:t>2</w:t>
            </w:r>
            <w:r w:rsidR="00554E0D">
              <w:rPr>
                <w:webHidden/>
              </w:rPr>
              <w:fldChar w:fldCharType="end"/>
            </w:r>
          </w:hyperlink>
        </w:p>
        <w:p w:rsidR="00AE3623" w:rsidRDefault="00506288">
          <w:pPr>
            <w:pStyle w:val="TOC1"/>
            <w:rPr>
              <w:color w:val="auto"/>
              <w:kern w:val="0"/>
              <w:szCs w:val="22"/>
            </w:rPr>
          </w:pPr>
          <w:hyperlink w:anchor="_Toc325634779" w:history="1">
            <w:r w:rsidR="00554E0D">
              <w:rPr>
                <w:rStyle w:val="Hyperlink"/>
              </w:rPr>
              <w:t>Contact Information</w:t>
            </w:r>
            <w:r w:rsidR="00554E0D">
              <w:rPr>
                <w:webHidden/>
              </w:rPr>
              <w:tab/>
            </w:r>
            <w:r w:rsidR="00554E0D">
              <w:rPr>
                <w:webHidden/>
              </w:rPr>
              <w:fldChar w:fldCharType="begin"/>
            </w:r>
            <w:r w:rsidR="00554E0D">
              <w:rPr>
                <w:webHidden/>
              </w:rPr>
              <w:instrText xml:space="preserve"> PAGEREF _Toc325634779 \h </w:instrText>
            </w:r>
            <w:r w:rsidR="00554E0D">
              <w:rPr>
                <w:webHidden/>
              </w:rPr>
            </w:r>
            <w:r w:rsidR="00554E0D">
              <w:rPr>
                <w:webHidden/>
              </w:rPr>
              <w:fldChar w:fldCharType="separate"/>
            </w:r>
            <w:r w:rsidR="00BF2C51">
              <w:rPr>
                <w:webHidden/>
              </w:rPr>
              <w:t>2</w:t>
            </w:r>
            <w:r w:rsidR="00554E0D">
              <w:rPr>
                <w:webHidden/>
              </w:rPr>
              <w:fldChar w:fldCharType="end"/>
            </w:r>
          </w:hyperlink>
        </w:p>
        <w:p w:rsidR="00AE3623" w:rsidRDefault="00506288">
          <w:pPr>
            <w:pStyle w:val="TOC1"/>
            <w:rPr>
              <w:color w:val="auto"/>
              <w:kern w:val="0"/>
              <w:szCs w:val="22"/>
            </w:rPr>
          </w:pPr>
          <w:hyperlink w:anchor="_Toc325634780" w:history="1">
            <w:r w:rsidR="00554E0D">
              <w:rPr>
                <w:rStyle w:val="Hyperlink"/>
              </w:rPr>
              <w:t>Company Information</w:t>
            </w:r>
            <w:r w:rsidR="00554E0D">
              <w:rPr>
                <w:webHidden/>
              </w:rPr>
              <w:tab/>
            </w:r>
            <w:r w:rsidR="00554E0D">
              <w:rPr>
                <w:webHidden/>
              </w:rPr>
              <w:fldChar w:fldCharType="begin"/>
            </w:r>
            <w:r w:rsidR="00554E0D">
              <w:rPr>
                <w:webHidden/>
              </w:rPr>
              <w:instrText xml:space="preserve"> PAGEREF _Toc325634780 \h </w:instrText>
            </w:r>
            <w:r w:rsidR="00554E0D">
              <w:rPr>
                <w:webHidden/>
              </w:rPr>
            </w:r>
            <w:r w:rsidR="00554E0D">
              <w:rPr>
                <w:webHidden/>
              </w:rPr>
              <w:fldChar w:fldCharType="separate"/>
            </w:r>
            <w:r w:rsidR="00BF2C51">
              <w:rPr>
                <w:webHidden/>
              </w:rPr>
              <w:t>2</w:t>
            </w:r>
            <w:r w:rsidR="00554E0D">
              <w:rPr>
                <w:webHidden/>
              </w:rPr>
              <w:fldChar w:fldCharType="end"/>
            </w:r>
          </w:hyperlink>
        </w:p>
        <w:p w:rsidR="00AE3623" w:rsidRDefault="00554E0D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:rsidR="00AE3623" w:rsidRDefault="00AE3623">
      <w:pPr>
        <w:sectPr w:rsidR="00AE3623" w:rsidSect="00BF2C51">
          <w:headerReference w:type="default" r:id="rId11"/>
          <w:pgSz w:w="8392" w:h="11907" w:code="1"/>
          <w:pgMar w:top="851" w:right="851" w:bottom="851" w:left="1134" w:header="862" w:footer="720" w:gutter="0"/>
          <w:pgNumType w:start="0"/>
          <w:cols w:space="720"/>
          <w:titlePg/>
          <w:docGrid w:linePitch="360"/>
        </w:sectPr>
      </w:pPr>
    </w:p>
    <w:p w:rsidR="00AE3623" w:rsidRPr="00262AC7" w:rsidRDefault="00262AC7" w:rsidP="004544B2">
      <w:pPr>
        <w:pStyle w:val="Heading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PENDAHULUAN</w:t>
      </w:r>
    </w:p>
    <w:p w:rsidR="004544B2" w:rsidRDefault="004544B2" w:rsidP="004544B2">
      <w:pPr>
        <w:spacing w:before="0" w:after="0" w:line="276" w:lineRule="auto"/>
        <w:jc w:val="both"/>
        <w:rPr>
          <w:sz w:val="24"/>
          <w:szCs w:val="24"/>
          <w:lang w:val="id-ID"/>
        </w:rPr>
      </w:pPr>
      <w:r w:rsidRPr="003F4600">
        <w:rPr>
          <w:sz w:val="24"/>
          <w:szCs w:val="24"/>
          <w:lang w:val="id-ID"/>
        </w:rPr>
        <w:t xml:space="preserve">E-Pemilu Polinema adalah aplikasi yang digunakan untuk memilih calon ketua  umum dari organisasi di Polinema yang terdiri dari UKM  dan HMJ yang berbasis website. </w:t>
      </w:r>
      <w:r>
        <w:rPr>
          <w:sz w:val="24"/>
          <w:szCs w:val="24"/>
          <w:lang w:val="id-ID"/>
        </w:rPr>
        <w:t>S</w:t>
      </w:r>
      <w:r w:rsidRPr="003F4600">
        <w:rPr>
          <w:sz w:val="24"/>
          <w:szCs w:val="24"/>
          <w:lang w:val="id-ID"/>
        </w:rPr>
        <w:t>elama ini pemilu di Polinema dilakukan secara manual dengan mendatangi tempat pemungutan suara dan tidak dilakukan oleh pemilih secara keseluruhan. Sehingga pemungutan suara tidak dilakukan secara</w:t>
      </w:r>
      <w:r>
        <w:rPr>
          <w:sz w:val="24"/>
          <w:szCs w:val="24"/>
          <w:lang w:val="id-ID"/>
        </w:rPr>
        <w:t xml:space="preserve"> 100% oleh keseluruhan pemilih.</w:t>
      </w:r>
    </w:p>
    <w:p w:rsidR="004544B2" w:rsidRPr="000944CB" w:rsidRDefault="004544B2" w:rsidP="004544B2">
      <w:pPr>
        <w:spacing w:before="0" w:after="0" w:line="276" w:lineRule="auto"/>
        <w:jc w:val="both"/>
        <w:rPr>
          <w:sz w:val="24"/>
          <w:szCs w:val="24"/>
          <w:lang w:val="id-ID"/>
        </w:rPr>
      </w:pPr>
      <w:r w:rsidRPr="000944CB">
        <w:rPr>
          <w:sz w:val="24"/>
          <w:szCs w:val="24"/>
          <w:lang w:val="id-ID"/>
        </w:rPr>
        <w:t>Aplikasi ini terdapat 3 users, diantaranya Superadmin, Admin Organisasi, dan Pemilih (Mahasiswa).</w:t>
      </w:r>
    </w:p>
    <w:p w:rsidR="004544B2" w:rsidRDefault="004544B2" w:rsidP="004544B2">
      <w:pPr>
        <w:pStyle w:val="ListParagraph"/>
        <w:numPr>
          <w:ilvl w:val="0"/>
          <w:numId w:val="24"/>
        </w:numPr>
        <w:spacing w:before="0" w:after="0" w:line="276" w:lineRule="auto"/>
        <w:jc w:val="both"/>
        <w:rPr>
          <w:sz w:val="24"/>
          <w:szCs w:val="24"/>
          <w:lang w:val="en-ID"/>
        </w:rPr>
      </w:pPr>
      <w:r w:rsidRPr="004544B2">
        <w:rPr>
          <w:sz w:val="24"/>
          <w:szCs w:val="24"/>
          <w:lang w:val="en-ID"/>
        </w:rPr>
        <w:t>Fungsi Superadmin adalah users yang mengelola data secara keseluruhan dari berbagai UKM dan HMJ yang ada di Politeknik Negeri Malang.</w:t>
      </w:r>
    </w:p>
    <w:p w:rsidR="004544B2" w:rsidRDefault="004544B2" w:rsidP="004544B2">
      <w:pPr>
        <w:pStyle w:val="ListParagraph"/>
        <w:numPr>
          <w:ilvl w:val="0"/>
          <w:numId w:val="24"/>
        </w:numPr>
        <w:spacing w:before="0" w:after="0" w:line="276" w:lineRule="auto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Fungsi Admin Organisasi a</w:t>
      </w:r>
      <w:r w:rsidR="00262AC7">
        <w:rPr>
          <w:sz w:val="24"/>
          <w:szCs w:val="24"/>
          <w:lang w:val="en-ID"/>
        </w:rPr>
        <w:t>dalah users yang hanya mengelola data setiap UKM/HMJ tersebut, dan tidak dapat melihat data dari UKM/HMJ lainnya.</w:t>
      </w:r>
    </w:p>
    <w:p w:rsidR="00262AC7" w:rsidRPr="004544B2" w:rsidRDefault="00262AC7" w:rsidP="004544B2">
      <w:pPr>
        <w:pStyle w:val="ListParagraph"/>
        <w:numPr>
          <w:ilvl w:val="0"/>
          <w:numId w:val="24"/>
        </w:numPr>
        <w:spacing w:before="0" w:after="0" w:line="276" w:lineRule="auto"/>
        <w:jc w:val="bot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Fungsi Pemilih (Mahasiswa) adalah users yang melalukan pemilihan.</w:t>
      </w:r>
    </w:p>
    <w:p w:rsidR="00AE3623" w:rsidRPr="00262AC7" w:rsidRDefault="00262AC7" w:rsidP="00262AC7">
      <w:pPr>
        <w:pStyle w:val="Heading1"/>
        <w:jc w:val="center"/>
        <w:rPr>
          <w:rFonts w:ascii="Times New Roman" w:hAnsi="Times New Roman" w:cs="Times New Roman"/>
          <w:sz w:val="32"/>
        </w:rPr>
      </w:pPr>
      <w:r w:rsidRPr="00262AC7">
        <w:rPr>
          <w:rFonts w:ascii="Times New Roman" w:hAnsi="Times New Roman" w:cs="Times New Roman"/>
          <w:sz w:val="32"/>
        </w:rPr>
        <w:lastRenderedPageBreak/>
        <w:t>MEMULAI DAN MENGOPERASIKAN</w:t>
      </w:r>
    </w:p>
    <w:p w:rsidR="00262AC7" w:rsidRPr="00262AC7" w:rsidRDefault="00262AC7" w:rsidP="00262AC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Memulai Program</w:t>
      </w:r>
    </w:p>
    <w:p w:rsidR="006B32C0" w:rsidRPr="006B32C0" w:rsidRDefault="00262AC7" w:rsidP="006B32C0">
      <w:pPr>
        <w:pStyle w:val="Heading1"/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B32C0">
        <w:rPr>
          <w:rFonts w:ascii="Times New Roman" w:hAnsi="Times New Roman" w:cs="Times New Roman"/>
          <w:b/>
          <w:sz w:val="28"/>
        </w:rPr>
        <w:lastRenderedPageBreak/>
        <w:t>PENGOPERASIAN APLIKASI</w:t>
      </w:r>
    </w:p>
    <w:p w:rsidR="00262AC7" w:rsidRDefault="00262AC7" w:rsidP="000944CB">
      <w:pPr>
        <w:pStyle w:val="ListParagraph"/>
        <w:numPr>
          <w:ilvl w:val="0"/>
          <w:numId w:val="27"/>
        </w:numPr>
        <w:spacing w:before="0"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Pengoperasian Aplikasi Superadmin</w:t>
      </w:r>
    </w:p>
    <w:p w:rsidR="00262AC7" w:rsidRDefault="00262AC7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Aplikasi</w:t>
      </w:r>
    </w:p>
    <w:p w:rsidR="00262AC7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aplikasi untuk superadmin menggunakan </w:t>
      </w:r>
      <w:r w:rsidRPr="006B32C0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6B32C0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</w:rPr>
        <w:t>.</w:t>
      </w:r>
    </w:p>
    <w:p w:rsidR="00F527A5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7C96A5A" wp14:editId="3F7AD5A6">
            <wp:extent cx="3546282" cy="1905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300" cy="19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F527A5" w:rsidRDefault="00F527A5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Utama</w:t>
      </w:r>
    </w:p>
    <w:p w:rsidR="00F527A5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utama akan muncul setelah superadmin </w:t>
      </w: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>.</w:t>
      </w:r>
    </w:p>
    <w:p w:rsidR="00F527A5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5ED0AB53" wp14:editId="497600B1">
            <wp:extent cx="3562185" cy="1740093"/>
            <wp:effectExtent l="19050" t="19050" r="196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169" cy="1751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50E2" w:rsidRPr="000944CB" w:rsidRDefault="004850E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Pada tampilan utama superadmin menampilkan :</w:t>
      </w:r>
    </w:p>
    <w:p w:rsidR="004850E2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Jumlah pemilih dari berbagai organisasi.</w:t>
      </w:r>
    </w:p>
    <w:p w:rsidR="004850E2" w:rsidRPr="000944CB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Jumlah organisasi yang ada di Politeknik Negeri Malang.</w:t>
      </w:r>
    </w:p>
    <w:p w:rsidR="004850E2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Jumlah calon ketua umum dari berbagai organisasi.</w:t>
      </w:r>
    </w:p>
    <w:p w:rsidR="004850E2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Jumlah </w:t>
      </w:r>
      <w:r w:rsidRPr="006B32C0">
        <w:rPr>
          <w:rFonts w:ascii="Times New Roman" w:hAnsi="Times New Roman" w:cs="Times New Roman"/>
          <w:i/>
          <w:sz w:val="24"/>
        </w:rPr>
        <w:t>event</w:t>
      </w:r>
      <w:r>
        <w:rPr>
          <w:rFonts w:ascii="Times New Roman" w:hAnsi="Times New Roman" w:cs="Times New Roman"/>
          <w:sz w:val="24"/>
        </w:rPr>
        <w:t xml:space="preserve"> dari berbagai organisasi yang dilaksanakan.</w:t>
      </w:r>
    </w:p>
    <w:p w:rsidR="004850E2" w:rsidRPr="000944CB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Jumlah admin organisasi dari setiap organisasi yang ada di Politeknik Negeri Malang.</w:t>
      </w:r>
    </w:p>
    <w:p w:rsidR="00094FDD" w:rsidRPr="00094FDD" w:rsidRDefault="00094FDD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Selain itu, dapat juga melihat detail lebih jelasnya.</w:t>
      </w:r>
    </w:p>
    <w:p w:rsidR="004850E2" w:rsidRDefault="004850E2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="00094FDD">
        <w:rPr>
          <w:rFonts w:ascii="Times New Roman" w:hAnsi="Times New Roman" w:cs="Times New Roman"/>
          <w:sz w:val="24"/>
        </w:rPr>
        <w:t xml:space="preserve">bagian atas tampilan </w:t>
      </w:r>
      <w:r>
        <w:rPr>
          <w:rFonts w:ascii="Times New Roman" w:hAnsi="Times New Roman" w:cs="Times New Roman"/>
          <w:sz w:val="24"/>
        </w:rPr>
        <w:t xml:space="preserve">terdapat </w:t>
      </w:r>
      <w:r w:rsidRPr="006B32C0">
        <w:rPr>
          <w:rFonts w:ascii="Times New Roman" w:hAnsi="Times New Roman" w:cs="Times New Roman"/>
          <w:i/>
          <w:sz w:val="24"/>
        </w:rPr>
        <w:t>Change Password</w:t>
      </w:r>
      <w:r>
        <w:rPr>
          <w:rFonts w:ascii="Times New Roman" w:hAnsi="Times New Roman" w:cs="Times New Roman"/>
          <w:sz w:val="24"/>
        </w:rPr>
        <w:t xml:space="preserve"> dan </w:t>
      </w:r>
      <w:r w:rsidRPr="006B32C0">
        <w:rPr>
          <w:rFonts w:ascii="Times New Roman" w:hAnsi="Times New Roman" w:cs="Times New Roman"/>
          <w:i/>
          <w:sz w:val="24"/>
        </w:rPr>
        <w:t>Logout</w:t>
      </w:r>
      <w:r>
        <w:rPr>
          <w:rFonts w:ascii="Times New Roman" w:hAnsi="Times New Roman" w:cs="Times New Roman"/>
          <w:sz w:val="24"/>
        </w:rPr>
        <w:t>.</w:t>
      </w:r>
    </w:p>
    <w:p w:rsidR="004850E2" w:rsidRDefault="004850E2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370C772D" wp14:editId="6CEA229D">
            <wp:extent cx="1685676" cy="136534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96" t="8323" r="1161" b="67699"/>
                    <a:stretch/>
                  </pic:blipFill>
                  <pic:spPr bwMode="auto">
                    <a:xfrm>
                      <a:off x="0" y="0"/>
                      <a:ext cx="1704328" cy="138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DD" w:rsidRDefault="00094FDD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bagian kiri tampilan terdapat beberapa menu.</w:t>
      </w:r>
    </w:p>
    <w:p w:rsidR="00094FDD" w:rsidRDefault="00094FDD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C3880BC" wp14:editId="435FC8EC">
            <wp:extent cx="2016372" cy="2552369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399" cy="25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</w:p>
    <w:p w:rsidR="00094FDD" w:rsidRPr="00094FDD" w:rsidRDefault="00094FDD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Admin Organisasi</w:t>
      </w:r>
    </w:p>
    <w:p w:rsidR="00094FDD" w:rsidRPr="000944CB" w:rsidRDefault="00094FDD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Admin Organisasi memiliki submenu, diantaranya :</w:t>
      </w:r>
    </w:p>
    <w:p w:rsidR="00094FDD" w:rsidRDefault="00094FDD" w:rsidP="000944CB">
      <w:pPr>
        <w:pStyle w:val="ListParagraph"/>
        <w:numPr>
          <w:ilvl w:val="0"/>
          <w:numId w:val="30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Tambah admin</w:t>
      </w:r>
    </w:p>
    <w:p w:rsidR="00094FDD" w:rsidRDefault="00094FDD" w:rsidP="000944CB">
      <w:pPr>
        <w:pStyle w:val="ListParagraph"/>
        <w:numPr>
          <w:ilvl w:val="0"/>
          <w:numId w:val="30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admin</w:t>
      </w:r>
    </w:p>
    <w:p w:rsidR="006B32C0" w:rsidRDefault="00094FDD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714DBB25" wp14:editId="0E0B4F98">
            <wp:extent cx="29908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6B32C0" w:rsidRDefault="006B32C0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6B32C0" w:rsidRDefault="006B32C0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6B32C0" w:rsidRP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 w:rsidRPr="006B32C0">
        <w:rPr>
          <w:rFonts w:ascii="Times New Roman" w:hAnsi="Times New Roman" w:cs="Times New Roman"/>
          <w:b/>
          <w:sz w:val="24"/>
        </w:rPr>
        <w:lastRenderedPageBreak/>
        <w:t>Menu tambah admin :</w:t>
      </w:r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6B3B57C3" wp14:editId="2A76180A">
            <wp:extent cx="3403159" cy="1664955"/>
            <wp:effectExtent l="19050" t="19050" r="2603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031" cy="1678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admin digunakan untuk superadmin men</w:t>
      </w:r>
      <w:r w:rsidR="006B32C0">
        <w:rPr>
          <w:rFonts w:ascii="Times New Roman" w:hAnsi="Times New Roman" w:cs="Times New Roman"/>
          <w:sz w:val="24"/>
        </w:rPr>
        <w:t>ambahkan data admin organisasi.</w:t>
      </w:r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Terdapat username, pass</w:t>
      </w:r>
      <w:r w:rsidR="006B32C0">
        <w:rPr>
          <w:rFonts w:ascii="Times New Roman" w:hAnsi="Times New Roman" w:cs="Times New Roman"/>
          <w:sz w:val="24"/>
        </w:rPr>
        <w:t>word, organisasi, dan usertype.</w:t>
      </w:r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i/>
          <w:sz w:val="24"/>
        </w:rPr>
      </w:pPr>
      <w:r w:rsidRPr="00094FDD">
        <w:rPr>
          <w:rFonts w:ascii="Times New Roman" w:hAnsi="Times New Roman" w:cs="Times New Roman"/>
          <w:i/>
          <w:sz w:val="24"/>
        </w:rPr>
        <w:t>Usertype adalah tipe pengguna.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6B32C0" w:rsidRDefault="006B32C0" w:rsidP="000944CB">
      <w:pPr>
        <w:pStyle w:val="ListParagraph"/>
        <w:numPr>
          <w:ilvl w:val="0"/>
          <w:numId w:val="31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6B32C0" w:rsidRPr="006B32C0" w:rsidRDefault="006B32C0" w:rsidP="000944CB">
      <w:pPr>
        <w:pStyle w:val="ListParagraph"/>
        <w:numPr>
          <w:ilvl w:val="0"/>
          <w:numId w:val="31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Save change</w:t>
      </w:r>
      <w:r>
        <w:rPr>
          <w:rFonts w:ascii="Times New Roman" w:hAnsi="Times New Roman" w:cs="Times New Roman"/>
          <w:sz w:val="24"/>
        </w:rPr>
        <w:t xml:space="preserve"> : untuk menyimpan data.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</w:p>
    <w:p w:rsidR="00094FDD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 w:rsidRPr="006B32C0">
        <w:rPr>
          <w:rFonts w:ascii="Times New Roman" w:hAnsi="Times New Roman" w:cs="Times New Roman"/>
          <w:b/>
          <w:sz w:val="24"/>
        </w:rPr>
        <w:t>Menu Kelola Admin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E5AB822" wp14:editId="18D2A652">
            <wp:extent cx="3402965" cy="1659772"/>
            <wp:effectExtent l="19050" t="19050" r="2603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7703" cy="1671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504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Kelola </w:t>
      </w:r>
      <w:r w:rsidR="00550E72">
        <w:rPr>
          <w:rFonts w:ascii="Times New Roman" w:hAnsi="Times New Roman" w:cs="Times New Roman"/>
          <w:sz w:val="24"/>
        </w:rPr>
        <w:t>admin</w:t>
      </w:r>
      <w:r>
        <w:rPr>
          <w:rFonts w:ascii="Times New Roman" w:hAnsi="Times New Roman" w:cs="Times New Roman"/>
          <w:sz w:val="24"/>
        </w:rPr>
        <w:t xml:space="preserve"> menampilkan data admin organisasi yang telah dimasukkan.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Terdapat 2 </w:t>
      </w:r>
      <w:r>
        <w:rPr>
          <w:rFonts w:ascii="Times New Roman" w:hAnsi="Times New Roman" w:cs="Times New Roman"/>
          <w:i/>
          <w:sz w:val="24"/>
        </w:rPr>
        <w:t>a</w:t>
      </w:r>
      <w:r w:rsidRPr="006B32C0">
        <w:rPr>
          <w:rFonts w:ascii="Times New Roman" w:hAnsi="Times New Roman" w:cs="Times New Roman"/>
          <w:i/>
          <w:sz w:val="24"/>
        </w:rPr>
        <w:t>ction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yaitu </w:t>
      </w:r>
    </w:p>
    <w:p w:rsidR="006B32C0" w:rsidRP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DD0504">
        <w:rPr>
          <w:rFonts w:ascii="Times New Roman" w:hAnsi="Times New Roman" w:cs="Times New Roman"/>
          <w:sz w:val="24"/>
        </w:rPr>
        <w:t>Ubah data</w:t>
      </w:r>
    </w:p>
    <w:p w:rsidR="006B32C0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740B7F57" wp14:editId="4AD0ABAA">
            <wp:extent cx="2997642" cy="144594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3771" cy="14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4" w:rsidRPr="006B32C0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organisasi yang akan di ubah akan menampilkan data yang sudah dimasukkan. Jika telah selesai klik </w:t>
      </w:r>
      <w:r w:rsidRPr="00DD0504">
        <w:rPr>
          <w:rFonts w:ascii="Times New Roman" w:hAnsi="Times New Roman" w:cs="Times New Roman"/>
          <w:i/>
          <w:sz w:val="24"/>
        </w:rPr>
        <w:t>save</w:t>
      </w:r>
      <w:r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DD0504" w:rsidRP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</w:t>
      </w:r>
      <w:r w:rsidR="006B32C0" w:rsidRPr="006B32C0">
        <w:rPr>
          <w:rFonts w:ascii="Times New Roman" w:hAnsi="Times New Roman" w:cs="Times New Roman"/>
          <w:sz w:val="24"/>
        </w:rPr>
        <w:t>apus data.</w:t>
      </w:r>
    </w:p>
    <w:p w:rsidR="00DD0504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DD0504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A5C3FA4" wp14:editId="3002367E">
            <wp:extent cx="2983893" cy="909441"/>
            <wp:effectExtent l="0" t="0" r="698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4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</w:p>
    <w:p w:rsidR="00DD0504" w:rsidRPr="000944CB" w:rsidRDefault="00DD0504" w:rsidP="000944CB">
      <w:p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DD0504" w:rsidRDefault="00DD0504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Event Pemilu</w:t>
      </w:r>
    </w:p>
    <w:p w:rsidR="00DD0504" w:rsidRPr="000944CB" w:rsidRDefault="00DD0504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Event Pemilu memiliki submenu, diantaranya :</w:t>
      </w:r>
    </w:p>
    <w:p w:rsid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event</w:t>
      </w:r>
    </w:p>
    <w:p w:rsid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kelola event</w:t>
      </w:r>
    </w:p>
    <w:p w:rsidR="00DD0504" w:rsidRDefault="00DD0504" w:rsidP="000944CB">
      <w:pPr>
        <w:pStyle w:val="ListParagraph"/>
        <w:spacing w:before="0" w:after="0" w:line="276" w:lineRule="auto"/>
        <w:ind w:left="1636" w:firstLine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4FAE76C" wp14:editId="2D17711E">
            <wp:extent cx="2390775" cy="1285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72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DD0504" w:rsidRPr="00DD0504" w:rsidRDefault="00DD0504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r w:rsidRPr="00DD0504">
        <w:rPr>
          <w:rFonts w:ascii="Times New Roman" w:hAnsi="Times New Roman" w:cs="Times New Roman"/>
          <w:b/>
          <w:sz w:val="24"/>
        </w:rPr>
        <w:t>Menu tambah event :</w:t>
      </w:r>
    </w:p>
    <w:p w:rsidR="00DD0504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72037753" wp14:editId="01A9E8DA">
            <wp:extent cx="3562185" cy="1723587"/>
            <wp:effectExtent l="19050" t="19050" r="1968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193" cy="17327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0E72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event digunakan untuk superadmin untuk menambahkan event pemilu.</w:t>
      </w:r>
    </w:p>
    <w:p w:rsidR="00550E72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Terdapat beberapa data yang harus diisi :</w:t>
      </w:r>
    </w:p>
    <w:p w:rsidR="00550E72" w:rsidRDefault="00550E72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 Event : event pemilu yang akan dilaksanakan (Contoh : Pemilu HMTI)</w:t>
      </w:r>
    </w:p>
    <w:p w:rsidR="00550E72" w:rsidRPr="000944CB" w:rsidRDefault="00550E72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Organisasi : organisasi diisi sesuai event yang akan diselenggarakan.</w:t>
      </w:r>
    </w:p>
    <w:p w:rsidR="00550E72" w:rsidRDefault="00550E72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Tahun periode : tahun pemilu tersebut diselenggarakan.</w:t>
      </w:r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550E72" w:rsidRDefault="00550E72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550E72" w:rsidRPr="00550E72" w:rsidRDefault="00550E72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lastRenderedPageBreak/>
        <w:t>Save change</w:t>
      </w:r>
      <w:r w:rsidRPr="00550E72">
        <w:rPr>
          <w:rFonts w:ascii="Times New Roman" w:hAnsi="Times New Roman" w:cs="Times New Roman"/>
          <w:sz w:val="24"/>
        </w:rPr>
        <w:t xml:space="preserve"> : untuk menyimpan data.</w:t>
      </w:r>
    </w:p>
    <w:p w:rsidR="00550E72" w:rsidRDefault="00550E72" w:rsidP="000944CB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550E72" w:rsidRP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550E72">
        <w:rPr>
          <w:rFonts w:ascii="Times New Roman" w:hAnsi="Times New Roman" w:cs="Times New Roman"/>
          <w:b/>
          <w:sz w:val="24"/>
        </w:rPr>
        <w:t>Menu kelola event :</w:t>
      </w:r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01C30A56" wp14:editId="3AD504F7">
            <wp:extent cx="3514477" cy="1710483"/>
            <wp:effectExtent l="19050" t="19050" r="1016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964" cy="17219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event menampilkan data event yang telah dimasukkan.</w:t>
      </w:r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Terdapat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 w:rsidR="00EB5D6B">
        <w:rPr>
          <w:rFonts w:ascii="Times New Roman" w:hAnsi="Times New Roman" w:cs="Times New Roman"/>
          <w:sz w:val="24"/>
        </w:rPr>
        <w:t>, yaitu :</w:t>
      </w:r>
    </w:p>
    <w:p w:rsidR="00550E72" w:rsidRDefault="00EB5D6B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Ubah data</w:t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79C328D0" wp14:editId="41DF9F93">
            <wp:extent cx="3061252" cy="147663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7260" cy="14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6B" w:rsidRDefault="00EB5D6B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i/>
          <w:sz w:val="24"/>
        </w:rPr>
        <w:t xml:space="preserve">event </w:t>
      </w:r>
      <w:r>
        <w:rPr>
          <w:rFonts w:ascii="Times New Roman" w:hAnsi="Times New Roman" w:cs="Times New Roman"/>
          <w:sz w:val="24"/>
        </w:rPr>
        <w:t xml:space="preserve"> yang akan di ubah akan menampilkan data yang sudah dimasukkan. Jika telah selesai klik </w:t>
      </w:r>
      <w:r w:rsidRPr="00DD0504">
        <w:rPr>
          <w:rFonts w:ascii="Times New Roman" w:hAnsi="Times New Roman" w:cs="Times New Roman"/>
          <w:i/>
          <w:sz w:val="24"/>
        </w:rPr>
        <w:t>save</w:t>
      </w:r>
      <w:r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EB5D6B" w:rsidRDefault="00EB5D6B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Hapus data</w:t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6370522D" wp14:editId="670D6F86">
            <wp:extent cx="2983893" cy="909441"/>
            <wp:effectExtent l="0" t="0" r="698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EB5D6B" w:rsidRDefault="00EB5D6B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Organisasi</w:t>
      </w:r>
    </w:p>
    <w:p w:rsidR="00EB5D6B" w:rsidRDefault="00EB5D6B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Organisasi memiliki submenu, yaitu :</w:t>
      </w:r>
    </w:p>
    <w:p w:rsidR="00EB5D6B" w:rsidRDefault="00D67DA3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organisasi</w:t>
      </w:r>
    </w:p>
    <w:p w:rsidR="00D67DA3" w:rsidRDefault="00D67DA3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kelola organisasi</w:t>
      </w:r>
    </w:p>
    <w:p w:rsidR="00D67DA3" w:rsidRPr="000944CB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2C9E07D" wp14:editId="0D0BEA26">
            <wp:extent cx="2615979" cy="142784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595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A3" w:rsidRPr="00EB5D6B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EB5D6B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Menu</w:t>
      </w:r>
      <w:r w:rsidRPr="00D67DA3">
        <w:rPr>
          <w:rFonts w:ascii="Times New Roman" w:hAnsi="Times New Roman" w:cs="Times New Roman"/>
          <w:b/>
          <w:sz w:val="24"/>
        </w:rPr>
        <w:t xml:space="preserve"> tambah organisasi :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E0DAE47" wp14:editId="64C1707A">
            <wp:extent cx="3474720" cy="1678669"/>
            <wp:effectExtent l="19050" t="19050" r="1143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3869" cy="1687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organisasi digunakan untuk menambahkan data organisasi yang ada di Politeknik Negeri Malang.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Terdapar Id Organisasi dan Nama Organisasi.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D67DA3" w:rsidRDefault="00D67DA3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D67DA3" w:rsidRPr="00550E72" w:rsidRDefault="00D67DA3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Save change</w:t>
      </w:r>
      <w:r w:rsidRPr="00550E72">
        <w:rPr>
          <w:rFonts w:ascii="Times New Roman" w:hAnsi="Times New Roman" w:cs="Times New Roman"/>
          <w:sz w:val="24"/>
        </w:rPr>
        <w:t xml:space="preserve"> : untuk menyimpan data.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Menu kelola organisasi :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drawing>
          <wp:inline distT="0" distB="0" distL="0" distR="0" wp14:anchorId="64BD31B8" wp14:editId="59D9378E">
            <wp:extent cx="3490623" cy="1706701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7329" cy="1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organisasi menampilkan data organisasi yang telah dimasukkan.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Terdapat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>, yaitu :</w:t>
      </w:r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Ubah data</w:t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01BDB43" wp14:editId="4FEC5F34">
            <wp:extent cx="3037399" cy="1412005"/>
            <wp:effectExtent l="19050" t="19050" r="1079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009" cy="1429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>organisasi</w:t>
      </w:r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akan di ubah akan menampilkan </w:t>
      </w:r>
      <w:r w:rsidRPr="00D67DA3">
        <w:rPr>
          <w:rFonts w:ascii="Times New Roman" w:hAnsi="Times New Roman" w:cs="Times New Roman"/>
          <w:sz w:val="24"/>
        </w:rPr>
        <w:t xml:space="preserve">data yang sudah dimasukkan. Jika telah selesai klik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Hapus data</w:t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EEAC869" wp14:editId="00173452">
            <wp:extent cx="2983893" cy="909441"/>
            <wp:effectExtent l="0" t="0" r="698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D67DA3" w:rsidRDefault="00D67DA3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Calon Ketua</w:t>
      </w:r>
    </w:p>
    <w:p w:rsidR="00D67DA3" w:rsidRDefault="00D67DA3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Calon ketua memiliki submenu, yaitu :</w:t>
      </w:r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calon ketua</w:t>
      </w:r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kelola calon ketua</w:t>
      </w:r>
    </w:p>
    <w:p w:rsidR="00D67DA3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4C36AD2" wp14:editId="0AB269E7">
            <wp:extent cx="2400300" cy="1304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9473E8" w:rsidRDefault="009473E8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>Menu tambah calon ketua :</w:t>
      </w:r>
    </w:p>
    <w:p w:rsidR="009473E8" w:rsidRDefault="009473E8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drawing>
          <wp:inline distT="0" distB="0" distL="0" distR="0" wp14:anchorId="1F64AE80" wp14:editId="262B67AD">
            <wp:extent cx="3490623" cy="1663916"/>
            <wp:effectExtent l="19050" t="19050" r="1460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263" cy="1675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0944CB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drawing>
          <wp:inline distT="0" distB="0" distL="0" distR="0" wp14:anchorId="36811011" wp14:editId="439A2A15">
            <wp:extent cx="3506498" cy="903605"/>
            <wp:effectExtent l="19050" t="19050" r="1778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261"/>
                    <a:stretch/>
                  </pic:blipFill>
                  <pic:spPr bwMode="auto">
                    <a:xfrm>
                      <a:off x="0" y="0"/>
                      <a:ext cx="3536766" cy="9114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calon ketua digunakan untuk menambahkan data calon ketua dari setiap HMJ/UKM yang ada di Politeknik Negeri Malang.</w:t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9473E8" w:rsidRDefault="009473E8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9473E8" w:rsidRDefault="009473E8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Save change</w:t>
      </w:r>
      <w:r w:rsidRPr="00550E72">
        <w:rPr>
          <w:rFonts w:ascii="Times New Roman" w:hAnsi="Times New Roman" w:cs="Times New Roman"/>
          <w:sz w:val="24"/>
        </w:rPr>
        <w:t xml:space="preserve"> : untuk menyimpan data.</w:t>
      </w:r>
    </w:p>
    <w:p w:rsidR="009473E8" w:rsidRDefault="009473E8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9473E8" w:rsidRP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lastRenderedPageBreak/>
        <w:t>Menu kelola calon ketua :</w:t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4478A23E" wp14:editId="2305427B">
            <wp:extent cx="3506525" cy="1694033"/>
            <wp:effectExtent l="19050" t="19050" r="1778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6165" cy="17083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calon ketua menampilkan data calon ketua yang telah dimasukkan.</w:t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Terdapat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>, yaitu :</w:t>
      </w:r>
    </w:p>
    <w:p w:rsidR="009473E8" w:rsidRDefault="009473E8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Ubah data</w:t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80DAC51" wp14:editId="213596CC">
            <wp:extent cx="3061253" cy="1470682"/>
            <wp:effectExtent l="19050" t="19050" r="2540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0951" cy="1480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8226EA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08055720" wp14:editId="11E1E02C">
            <wp:extent cx="3055047" cy="711200"/>
            <wp:effectExtent l="19050" t="19050" r="1206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467" cy="729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r w:rsidR="005A7632">
        <w:rPr>
          <w:rFonts w:ascii="Times New Roman" w:hAnsi="Times New Roman" w:cs="Times New Roman"/>
          <w:sz w:val="24"/>
        </w:rPr>
        <w:t>calon ketua</w:t>
      </w:r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akan di ubah akan menampilkan </w:t>
      </w:r>
      <w:r w:rsidRPr="00D67DA3">
        <w:rPr>
          <w:rFonts w:ascii="Times New Roman" w:hAnsi="Times New Roman" w:cs="Times New Roman"/>
          <w:sz w:val="24"/>
        </w:rPr>
        <w:t xml:space="preserve">data yang sudah dimasukkan. Jika telah selesai klik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9473E8" w:rsidRDefault="009473E8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Hapus data</w:t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337E0BDC" wp14:editId="0599C6B9">
            <wp:extent cx="2983893" cy="909441"/>
            <wp:effectExtent l="0" t="0" r="698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50E72" w:rsidRDefault="005A7632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Pemilih</w:t>
      </w:r>
    </w:p>
    <w:p w:rsidR="005A7632" w:rsidRDefault="005A763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Pemilih memiliki submenu, yaitu :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pemilih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kelola pemilih</w:t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47CE1F14" wp14:editId="3EBB6B49">
            <wp:extent cx="2390775" cy="1295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tambah </w:t>
      </w:r>
      <w:r>
        <w:rPr>
          <w:rFonts w:ascii="Times New Roman" w:hAnsi="Times New Roman" w:cs="Times New Roman"/>
          <w:b/>
          <w:sz w:val="24"/>
        </w:rPr>
        <w:t>pemilih</w:t>
      </w:r>
      <w:r w:rsidRPr="009473E8">
        <w:rPr>
          <w:rFonts w:ascii="Times New Roman" w:hAnsi="Times New Roman" w:cs="Times New Roman"/>
          <w:b/>
          <w:sz w:val="24"/>
        </w:rPr>
        <w:t xml:space="preserve"> :</w:t>
      </w:r>
    </w:p>
    <w:p w:rsidR="005A7632" w:rsidRPr="005A7632" w:rsidRDefault="005A7632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078012F" wp14:editId="7AA4E125">
            <wp:extent cx="3486150" cy="1628434"/>
            <wp:effectExtent l="19050" t="19050" r="19050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8459" cy="163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pemilih digunakan untuk menambahkan data pemilih yang akan melaksanakan pemilihan.</w:t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5A7632" w:rsidRDefault="005A7632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5A7632" w:rsidRPr="00264230" w:rsidRDefault="005A7632" w:rsidP="00264230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Save change</w:t>
      </w:r>
      <w:r w:rsidRPr="00550E72">
        <w:rPr>
          <w:rFonts w:ascii="Times New Roman" w:hAnsi="Times New Roman" w:cs="Times New Roman"/>
          <w:sz w:val="24"/>
        </w:rPr>
        <w:t xml:space="preserve"> : untuk menyimpan data.</w:t>
      </w:r>
    </w:p>
    <w:p w:rsidR="005A7632" w:rsidRDefault="005A7632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5A7632" w:rsidRPr="009473E8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kelola </w:t>
      </w:r>
      <w:r>
        <w:rPr>
          <w:rFonts w:ascii="Times New Roman" w:hAnsi="Times New Roman" w:cs="Times New Roman"/>
          <w:b/>
          <w:sz w:val="24"/>
        </w:rPr>
        <w:t>pemilih</w:t>
      </w:r>
      <w:r w:rsidRPr="009473E8">
        <w:rPr>
          <w:rFonts w:ascii="Times New Roman" w:hAnsi="Times New Roman" w:cs="Times New Roman"/>
          <w:b/>
          <w:sz w:val="24"/>
        </w:rPr>
        <w:t>:</w:t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FAE5D68" wp14:editId="7E35EF46">
            <wp:extent cx="3505200" cy="1688678"/>
            <wp:effectExtent l="19050" t="19050" r="19050" b="260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8056" cy="1699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pemilih menampilkan data pemilih yang telah dimasukkan.</w:t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Terdapat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>, yaitu :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Ubah data</w:t>
      </w:r>
    </w:p>
    <w:p w:rsidR="005A7632" w:rsidRP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D8586A2" wp14:editId="0092E569">
            <wp:extent cx="3048000" cy="1484362"/>
            <wp:effectExtent l="19050" t="19050" r="19050" b="209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9630" cy="1494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>pemilih</w:t>
      </w:r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akan di ubah akan menampilkan </w:t>
      </w:r>
      <w:r w:rsidRPr="00D67DA3">
        <w:rPr>
          <w:rFonts w:ascii="Times New Roman" w:hAnsi="Times New Roman" w:cs="Times New Roman"/>
          <w:sz w:val="24"/>
        </w:rPr>
        <w:t xml:space="preserve">data yang sudah dimasukkan. Jika telah selesai klik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5A7632" w:rsidRDefault="005A7632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Hapus data</w:t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0B1BF29C" wp14:editId="4A36F707">
            <wp:extent cx="2983893" cy="909441"/>
            <wp:effectExtent l="0" t="0" r="698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Change Password</w:t>
      </w:r>
    </w:p>
    <w:p w:rsidR="005A7632" w:rsidRDefault="005A763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58468D0" wp14:editId="21DD8FE7">
            <wp:extent cx="3511550" cy="1637674"/>
            <wp:effectExtent l="19050" t="19050" r="1270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0821" cy="165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mengubah password terdapat beberapa data yang harus diisi, yaitu :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Current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>: mengisikan password saat ini yang digunakan.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New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mengisikan password yang baru.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Confrim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>: mengisikan password yang baru diketik lagi.</w:t>
      </w:r>
    </w:p>
    <w:p w:rsidR="005A7632" w:rsidRDefault="005A7632" w:rsidP="000944CB">
      <w:pPr>
        <w:pStyle w:val="ListParagraph"/>
        <w:numPr>
          <w:ilvl w:val="0"/>
          <w:numId w:val="2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Pengoperasian Aplikasi</w:t>
      </w:r>
      <w:r w:rsidR="00B763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Admin Organisasi</w:t>
      </w: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Aplikasi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aplikasi untuk admin organisasi menggunakan </w:t>
      </w:r>
      <w:r w:rsidRPr="006B32C0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6B32C0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</w:rPr>
        <w:t>.</w:t>
      </w:r>
    </w:p>
    <w:p w:rsidR="00B763C1" w:rsidRP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U</w:t>
      </w:r>
      <w:r w:rsidRPr="006B32C0">
        <w:rPr>
          <w:rFonts w:ascii="Times New Roman" w:hAnsi="Times New Roman" w:cs="Times New Roman"/>
          <w:i/>
          <w:sz w:val="24"/>
        </w:rPr>
        <w:t>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6B32C0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</w:rPr>
        <w:t xml:space="preserve"> yang digunakan sesuai yang didaftarkan oleh superadmin.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129659A9" wp14:editId="2CFA50B5">
            <wp:extent cx="3517900" cy="1890452"/>
            <wp:effectExtent l="19050" t="19050" r="2540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852" cy="1895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Utama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utama akan muncul setelah admin organisasi </w:t>
      </w: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637E548B" wp14:editId="5ED87883">
            <wp:extent cx="3524250" cy="1702597"/>
            <wp:effectExtent l="19050" t="19050" r="19050" b="120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76" cy="1711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Pr="000944CB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Pada tampilan utama admin organisasi menampilkan :</w:t>
      </w:r>
    </w:p>
    <w:p w:rsidR="00B763C1" w:rsidRDefault="00B763C1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Jumlah pemilih dari berbagai organisasi.</w:t>
      </w:r>
    </w:p>
    <w:p w:rsidR="00B763C1" w:rsidRDefault="00B763C1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Jumlah calon ketua umum dari berbagai organisasi.</w:t>
      </w:r>
    </w:p>
    <w:p w:rsidR="00B763C1" w:rsidRDefault="00B763C1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Jumlah </w:t>
      </w:r>
      <w:r w:rsidRPr="006B32C0">
        <w:rPr>
          <w:rFonts w:ascii="Times New Roman" w:hAnsi="Times New Roman" w:cs="Times New Roman"/>
          <w:i/>
          <w:sz w:val="24"/>
        </w:rPr>
        <w:t>event</w:t>
      </w:r>
      <w:r>
        <w:rPr>
          <w:rFonts w:ascii="Times New Roman" w:hAnsi="Times New Roman" w:cs="Times New Roman"/>
          <w:sz w:val="24"/>
        </w:rPr>
        <w:t xml:space="preserve"> dari berbagai organisasi yang dilaksanakan.</w:t>
      </w:r>
    </w:p>
    <w:p w:rsidR="00B763C1" w:rsidRPr="00094FDD" w:rsidRDefault="00B763C1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Selain itu, dapat juga melihat detail lebih jelasnya.</w:t>
      </w:r>
    </w:p>
    <w:p w:rsidR="00B763C1" w:rsidRPr="000944CB" w:rsidRDefault="00B763C1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lastRenderedPageBreak/>
        <w:t xml:space="preserve">Pada bagian atas tampilan terdapat </w:t>
      </w:r>
      <w:r w:rsidRPr="000944CB">
        <w:rPr>
          <w:rFonts w:ascii="Times New Roman" w:hAnsi="Times New Roman" w:cs="Times New Roman"/>
          <w:i/>
          <w:sz w:val="24"/>
          <w:lang w:val="fr-FR"/>
        </w:rPr>
        <w:t>Change Password</w:t>
      </w:r>
      <w:r w:rsidRPr="000944CB">
        <w:rPr>
          <w:rFonts w:ascii="Times New Roman" w:hAnsi="Times New Roman" w:cs="Times New Roman"/>
          <w:sz w:val="24"/>
          <w:lang w:val="fr-FR"/>
        </w:rPr>
        <w:t xml:space="preserve"> dan </w:t>
      </w:r>
      <w:r w:rsidRPr="000944CB">
        <w:rPr>
          <w:rFonts w:ascii="Times New Roman" w:hAnsi="Times New Roman" w:cs="Times New Roman"/>
          <w:i/>
          <w:sz w:val="24"/>
          <w:lang w:val="fr-FR"/>
        </w:rPr>
        <w:t>Logout</w:t>
      </w:r>
      <w:r w:rsidRPr="000944CB">
        <w:rPr>
          <w:rFonts w:ascii="Times New Roman" w:hAnsi="Times New Roman" w:cs="Times New Roman"/>
          <w:sz w:val="24"/>
          <w:lang w:val="fr-FR"/>
        </w:rPr>
        <w:t>.</w:t>
      </w:r>
    </w:p>
    <w:p w:rsidR="00B763C1" w:rsidRDefault="00B763C1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03990BF" wp14:editId="0B72AEC8">
            <wp:extent cx="1685676" cy="1365342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96" t="8323" r="1161" b="67699"/>
                    <a:stretch/>
                  </pic:blipFill>
                  <pic:spPr bwMode="auto">
                    <a:xfrm>
                      <a:off x="0" y="0"/>
                      <a:ext cx="1704328" cy="138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bagian kiri tampilan terdapat beberapa menu.</w:t>
      </w:r>
    </w:p>
    <w:p w:rsidR="00B763C1" w:rsidRDefault="00B763C1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35242453" wp14:editId="4AD54483">
            <wp:extent cx="2400300" cy="22574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Event Pemilu</w:t>
      </w:r>
    </w:p>
    <w:p w:rsidR="00B763C1" w:rsidRPr="000944CB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Event Pemilu memiliki submenu, diantaranya :</w:t>
      </w:r>
    </w:p>
    <w:p w:rsidR="00B763C1" w:rsidRDefault="00B763C1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event</w:t>
      </w:r>
    </w:p>
    <w:p w:rsidR="00B763C1" w:rsidRDefault="00B763C1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kelola event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A3D423E" wp14:editId="1B233BA9">
            <wp:extent cx="2390775" cy="12858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B763C1" w:rsidRPr="00DD0504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r w:rsidRPr="00DD0504">
        <w:rPr>
          <w:rFonts w:ascii="Times New Roman" w:hAnsi="Times New Roman" w:cs="Times New Roman"/>
          <w:b/>
          <w:sz w:val="24"/>
        </w:rPr>
        <w:t>Menu tambah event :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008CC846" wp14:editId="31D0BBA8">
            <wp:extent cx="3517900" cy="1635376"/>
            <wp:effectExtent l="19050" t="19050" r="25400" b="222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6125" cy="1643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event digunakan untuk admin organisasi untuk menambahkan event pemilu.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Terdapat beberapa data yang harus diisi :</w:t>
      </w:r>
    </w:p>
    <w:p w:rsidR="00B763C1" w:rsidRDefault="00B763C1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 Event : event pemilu yang akan dilaksanakan (Contoh : Pemilu HMTI)</w:t>
      </w:r>
    </w:p>
    <w:p w:rsidR="00B763C1" w:rsidRPr="000944CB" w:rsidRDefault="00B763C1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>Organisasi : organisasi diisi sesuai event yang akan diselenggarakan.</w:t>
      </w:r>
    </w:p>
    <w:p w:rsidR="00B763C1" w:rsidRDefault="00B763C1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Tahun periode : tahun pemilu tersebut diselenggarakan.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B763C1" w:rsidRPr="00550E72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Save change</w:t>
      </w:r>
      <w:r w:rsidRPr="00550E72">
        <w:rPr>
          <w:rFonts w:ascii="Times New Roman" w:hAnsi="Times New Roman" w:cs="Times New Roman"/>
          <w:sz w:val="24"/>
        </w:rPr>
        <w:t xml:space="preserve"> : untuk menyimpan data.</w:t>
      </w:r>
    </w:p>
    <w:p w:rsidR="00B763C1" w:rsidRDefault="00B763C1" w:rsidP="000944CB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B763C1" w:rsidRPr="00550E72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550E72">
        <w:rPr>
          <w:rFonts w:ascii="Times New Roman" w:hAnsi="Times New Roman" w:cs="Times New Roman"/>
          <w:b/>
          <w:sz w:val="24"/>
        </w:rPr>
        <w:t>Menu kelola event :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E028903" wp14:editId="46D65C98">
            <wp:extent cx="3486150" cy="1676895"/>
            <wp:effectExtent l="19050" t="19050" r="19050" b="190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9828" cy="1688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event menampilkan data event yang telah dimasukkan.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Terdapat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>, yaitu :</w:t>
      </w:r>
    </w:p>
    <w:p w:rsidR="00B763C1" w:rsidRDefault="00B763C1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Ubah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6025218" wp14:editId="2056E54F">
            <wp:extent cx="3022600" cy="1449403"/>
            <wp:effectExtent l="19050" t="19050" r="25400" b="177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1886" cy="1463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i/>
          <w:sz w:val="24"/>
        </w:rPr>
        <w:t xml:space="preserve">event </w:t>
      </w:r>
      <w:r>
        <w:rPr>
          <w:rFonts w:ascii="Times New Roman" w:hAnsi="Times New Roman" w:cs="Times New Roman"/>
          <w:sz w:val="24"/>
        </w:rPr>
        <w:t xml:space="preserve"> yang akan di ubah akan menampilkan data yang sudah dimasukkan. Jika telah selesai klik </w:t>
      </w:r>
      <w:r w:rsidRPr="00DD0504">
        <w:rPr>
          <w:rFonts w:ascii="Times New Roman" w:hAnsi="Times New Roman" w:cs="Times New Roman"/>
          <w:i/>
          <w:sz w:val="24"/>
        </w:rPr>
        <w:t>save</w:t>
      </w:r>
      <w:r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B763C1" w:rsidRDefault="00B763C1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Hapus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</w:t>
      </w:r>
      <w:r>
        <w:rPr>
          <w:rFonts w:ascii="Times New Roman" w:hAnsi="Times New Roman" w:cs="Times New Roman"/>
          <w:sz w:val="24"/>
        </w:rPr>
        <w:lastRenderedPageBreak/>
        <w:t xml:space="preserve">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C174B7B" wp14:editId="44B78114">
            <wp:extent cx="2983893" cy="909441"/>
            <wp:effectExtent l="0" t="0" r="698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Calon Ketua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Calon ketua memiliki submenu, yaitu :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calon ketua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kelola calon ketua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2894470" wp14:editId="37132EBE">
            <wp:extent cx="2400300" cy="1304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>Menu tambah calon ketua :</w:t>
      </w:r>
    </w:p>
    <w:p w:rsidR="00B763C1" w:rsidRDefault="00B763C1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A25CE72" wp14:editId="0A5FFC37">
            <wp:extent cx="3479800" cy="1668120"/>
            <wp:effectExtent l="19050" t="19050" r="25400" b="279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2932" cy="16792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Pr="00B763C1" w:rsidRDefault="00E031BE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drawing>
          <wp:inline distT="0" distB="0" distL="0" distR="0" wp14:anchorId="12D3579C" wp14:editId="2813FD7C">
            <wp:extent cx="3479800" cy="730038"/>
            <wp:effectExtent l="19050" t="19050" r="2540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7731"/>
                    <a:stretch/>
                  </pic:blipFill>
                  <pic:spPr bwMode="auto">
                    <a:xfrm>
                      <a:off x="0" y="0"/>
                      <a:ext cx="3536045" cy="741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calon ketua digunakan untuk menambahkan data calon ketua dari setiap HMJ/UKM yang ada di Politeknik Negeri Malang.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B763C1" w:rsidRDefault="00B763C1" w:rsidP="00E031BE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Save change</w:t>
      </w:r>
      <w:r w:rsidRPr="00550E72">
        <w:rPr>
          <w:rFonts w:ascii="Times New Roman" w:hAnsi="Times New Roman" w:cs="Times New Roman"/>
          <w:sz w:val="24"/>
        </w:rPr>
        <w:t xml:space="preserve"> : untuk menyimpan data.</w:t>
      </w:r>
    </w:p>
    <w:p w:rsidR="00E031BE" w:rsidRPr="00E031BE" w:rsidRDefault="00E031BE" w:rsidP="00E031BE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B763C1" w:rsidRPr="009473E8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>Menu kelola calon ketua :</w:t>
      </w:r>
    </w:p>
    <w:p w:rsidR="00B763C1" w:rsidRDefault="00B23F1B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F4AC5BB" wp14:editId="1EEC2778">
            <wp:extent cx="3498850" cy="1626521"/>
            <wp:effectExtent l="19050" t="19050" r="25400" b="1206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6034" cy="1634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calon ketua menampilkan data calon ketua yang telah dimasukkan.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Terdapat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>, yaitu :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Ubah data</w:t>
      </w:r>
    </w:p>
    <w:p w:rsidR="00B763C1" w:rsidRDefault="00B23F1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9FC4F07" wp14:editId="5EFACA83">
            <wp:extent cx="3067050" cy="1456505"/>
            <wp:effectExtent l="19050" t="19050" r="19050" b="1079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5156" cy="1469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E031BE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3A17BEEF" wp14:editId="309747E4">
            <wp:extent cx="3078247" cy="567055"/>
            <wp:effectExtent l="19050" t="19050" r="27305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9766"/>
                    <a:stretch/>
                  </pic:blipFill>
                  <pic:spPr bwMode="auto">
                    <a:xfrm>
                      <a:off x="0" y="0"/>
                      <a:ext cx="3115578" cy="573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>calon ketua</w:t>
      </w:r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akan di ubah akan menampilkan </w:t>
      </w:r>
      <w:r w:rsidRPr="00D67DA3">
        <w:rPr>
          <w:rFonts w:ascii="Times New Roman" w:hAnsi="Times New Roman" w:cs="Times New Roman"/>
          <w:sz w:val="24"/>
        </w:rPr>
        <w:t xml:space="preserve">data yang sudah dimasukkan. Jika telah selesai klik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Hapus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344D49FD" wp14:editId="141C4B73">
            <wp:extent cx="2983893" cy="909441"/>
            <wp:effectExtent l="0" t="0" r="6985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Pemilih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Pemilih memiliki submenu, yaitu :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pemilih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kelola pemilih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1C873AC5" wp14:editId="0AE64FB1">
            <wp:extent cx="2390775" cy="12954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23F1B" w:rsidRPr="00E031BE" w:rsidRDefault="00B23F1B" w:rsidP="00E031BE">
      <w:p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tambah </w:t>
      </w:r>
      <w:r>
        <w:rPr>
          <w:rFonts w:ascii="Times New Roman" w:hAnsi="Times New Roman" w:cs="Times New Roman"/>
          <w:b/>
          <w:sz w:val="24"/>
        </w:rPr>
        <w:t>pemilih</w:t>
      </w:r>
      <w:r w:rsidRPr="009473E8">
        <w:rPr>
          <w:rFonts w:ascii="Times New Roman" w:hAnsi="Times New Roman" w:cs="Times New Roman"/>
          <w:b/>
          <w:sz w:val="24"/>
        </w:rPr>
        <w:t xml:space="preserve"> :</w:t>
      </w:r>
    </w:p>
    <w:p w:rsidR="00B763C1" w:rsidRPr="005A7632" w:rsidRDefault="00B23F1B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D7E92F9" wp14:editId="10CF789C">
            <wp:extent cx="3505200" cy="1590701"/>
            <wp:effectExtent l="19050" t="19050" r="19050" b="285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9843" cy="15973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tambah pemilih digunakan untuk menambahkan data pemilih yang akan melaksanakan pemilihan.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Memiliki 2 </w:t>
      </w:r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 untuk membatalkan memasukkan data.</w:t>
      </w:r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>Save change</w:t>
      </w:r>
      <w:r w:rsidRPr="00550E72">
        <w:rPr>
          <w:rFonts w:ascii="Times New Roman" w:hAnsi="Times New Roman" w:cs="Times New Roman"/>
          <w:sz w:val="24"/>
        </w:rPr>
        <w:t xml:space="preserve"> : untuk menyimpan data.</w:t>
      </w:r>
    </w:p>
    <w:p w:rsidR="00B23F1B" w:rsidRPr="00B23F1B" w:rsidRDefault="00B23F1B" w:rsidP="000944CB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B763C1" w:rsidRPr="009473E8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kelola </w:t>
      </w:r>
      <w:r>
        <w:rPr>
          <w:rFonts w:ascii="Times New Roman" w:hAnsi="Times New Roman" w:cs="Times New Roman"/>
          <w:b/>
          <w:sz w:val="24"/>
        </w:rPr>
        <w:t>pemilih</w:t>
      </w:r>
      <w:r w:rsidRPr="009473E8">
        <w:rPr>
          <w:rFonts w:ascii="Times New Roman" w:hAnsi="Times New Roman" w:cs="Times New Roman"/>
          <w:b/>
          <w:sz w:val="24"/>
        </w:rPr>
        <w:t>:</w:t>
      </w:r>
    </w:p>
    <w:p w:rsidR="00B763C1" w:rsidRDefault="00B23F1B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0CF95B53" wp14:editId="306C292B">
            <wp:extent cx="3467100" cy="1665141"/>
            <wp:effectExtent l="19050" t="19050" r="19050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4788" cy="16736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Kelola pemilih menampilkan data pemilih yang telah dimasukkan.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Terdapat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>, yaitu :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Ubah data</w:t>
      </w:r>
    </w:p>
    <w:p w:rsidR="00B763C1" w:rsidRPr="005A7632" w:rsidRDefault="00B23F1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BED6C78" wp14:editId="682879C5">
            <wp:extent cx="3048000" cy="1443813"/>
            <wp:effectExtent l="19050" t="19050" r="19050" b="234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1925" cy="1459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>pemilih</w:t>
      </w:r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akan di ubah akan menampilkan </w:t>
      </w:r>
      <w:r w:rsidRPr="00D67DA3">
        <w:rPr>
          <w:rFonts w:ascii="Times New Roman" w:hAnsi="Times New Roman" w:cs="Times New Roman"/>
          <w:sz w:val="24"/>
        </w:rPr>
        <w:t xml:space="preserve">data yang sudah dimasukkan. Jika telah selesai klik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untuk menyimpan data yang telah diubah.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Hapus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hapus data, jika diklik akan muncul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berisikan pesan konfigurasi untuk menghapus data tersebut. Jika setuju pilih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jika tidak pilih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46489B8A" wp14:editId="6A83E5CE">
            <wp:extent cx="2983893" cy="909441"/>
            <wp:effectExtent l="0" t="0" r="698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23F1B" w:rsidRPr="00E031BE" w:rsidRDefault="00B23F1B" w:rsidP="00E031BE">
      <w:p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Change Password</w:t>
      </w:r>
    </w:p>
    <w:p w:rsidR="00B763C1" w:rsidRDefault="00B23F1B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  <w:lang w:eastAsia="en-US"/>
        </w:rPr>
        <w:lastRenderedPageBreak/>
        <w:drawing>
          <wp:inline distT="0" distB="0" distL="0" distR="0" wp14:anchorId="37181C5C" wp14:editId="0A126F53">
            <wp:extent cx="3543300" cy="1699089"/>
            <wp:effectExtent l="19050" t="19050" r="19050" b="158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7247" cy="1710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mengubah password terdapat beberapa data yang harus diisi, yaitu :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Current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>: mengisikan password saat ini yang digunakan.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New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mengisikan password yang baru.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Confrim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>: mengisikan password yang baru diketik lagi.</w:t>
      </w:r>
    </w:p>
    <w:p w:rsidR="00B763C1" w:rsidRDefault="00B763C1" w:rsidP="00B763C1">
      <w:pPr>
        <w:pStyle w:val="ListParagraph"/>
        <w:spacing w:before="0" w:after="0" w:line="276" w:lineRule="auto"/>
        <w:rPr>
          <w:rFonts w:ascii="Times New Roman" w:hAnsi="Times New Roman" w:cs="Times New Roman"/>
          <w:sz w:val="24"/>
        </w:rPr>
      </w:pPr>
    </w:p>
    <w:p w:rsidR="005A7632" w:rsidRPr="005A7632" w:rsidRDefault="005A7632" w:rsidP="005A7632">
      <w:pPr>
        <w:pStyle w:val="ListParagraph"/>
        <w:spacing w:before="0" w:after="0" w:line="276" w:lineRule="auto"/>
        <w:rPr>
          <w:rFonts w:ascii="Times New Roman" w:hAnsi="Times New Roman" w:cs="Times New Roman"/>
          <w:sz w:val="24"/>
        </w:rPr>
      </w:pPr>
    </w:p>
    <w:sectPr w:rsidR="005A7632" w:rsidRPr="005A7632" w:rsidSect="000944CB">
      <w:headerReference w:type="default" r:id="rId54"/>
      <w:footerReference w:type="default" r:id="rId55"/>
      <w:pgSz w:w="8392" w:h="11907" w:code="11"/>
      <w:pgMar w:top="851" w:right="851" w:bottom="851" w:left="851" w:header="86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288" w:rsidRDefault="00506288">
      <w:pPr>
        <w:spacing w:after="0" w:line="240" w:lineRule="auto"/>
      </w:pPr>
      <w:r>
        <w:separator/>
      </w:r>
    </w:p>
  </w:endnote>
  <w:endnote w:type="continuationSeparator" w:id="0">
    <w:p w:rsidR="00506288" w:rsidRDefault="0050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3623" w:rsidRDefault="00554E0D">
    <w:pPr>
      <w:pStyle w:val="Foo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E031BE">
      <w:rPr>
        <w:noProof/>
      </w:rPr>
      <w:t>27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288" w:rsidRDefault="00506288">
      <w:pPr>
        <w:spacing w:after="0" w:line="240" w:lineRule="auto"/>
      </w:pPr>
      <w:r>
        <w:separator/>
      </w:r>
    </w:p>
  </w:footnote>
  <w:footnote w:type="continuationSeparator" w:id="0">
    <w:p w:rsidR="00506288" w:rsidRDefault="00506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3623" w:rsidRDefault="00554E0D">
    <w:pPr>
      <w:pStyle w:val="HeaderShaded"/>
      <w:tabs>
        <w:tab w:val="left" w:pos="5032"/>
      </w:tabs>
    </w:pPr>
    <w:r>
      <w:t>Table of Contents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3623" w:rsidRPr="00BF2C51" w:rsidRDefault="00BF2C51">
    <w:pPr>
      <w:pStyle w:val="HeaderShaded"/>
      <w:rPr>
        <w:sz w:val="44"/>
        <w:lang w:val="en-ID"/>
      </w:rPr>
    </w:pPr>
    <w:r w:rsidRPr="00BF2C51">
      <w:rPr>
        <w:b/>
        <w:sz w:val="44"/>
        <w:lang w:val="en-ID"/>
      </w:rPr>
      <w:t>Manual BOOK</w:t>
    </w:r>
    <w:r w:rsidRPr="00BF2C51">
      <w:rPr>
        <w:sz w:val="44"/>
        <w:lang w:val="en-ID"/>
      </w:rPr>
      <w:t xml:space="preserve">  </w:t>
    </w:r>
    <w:r w:rsidRPr="00BF2C51">
      <w:rPr>
        <w:rFonts w:ascii="Berlin Sans FB Demi" w:hAnsi="Berlin Sans FB Demi"/>
        <w:i/>
        <w:sz w:val="36"/>
        <w:lang w:val="en-ID"/>
      </w:rPr>
      <w:t>E-PEMILU POLINEMA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>
    <w:nsid w:val="0189145C"/>
    <w:multiLevelType w:val="hybridMultilevel"/>
    <w:tmpl w:val="C550104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21D3DEC"/>
    <w:multiLevelType w:val="hybridMultilevel"/>
    <w:tmpl w:val="798C88A0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>
    <w:nsid w:val="03B32190"/>
    <w:multiLevelType w:val="multilevel"/>
    <w:tmpl w:val="9CA4ABB8"/>
    <w:numStyleLink w:val="AnnualReport"/>
  </w:abstractNum>
  <w:abstractNum w:abstractNumId="13">
    <w:nsid w:val="03DB2047"/>
    <w:multiLevelType w:val="hybridMultilevel"/>
    <w:tmpl w:val="037A9C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1F7455CF"/>
    <w:multiLevelType w:val="hybridMultilevel"/>
    <w:tmpl w:val="4A586BA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22427218"/>
    <w:multiLevelType w:val="hybridMultilevel"/>
    <w:tmpl w:val="03A652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AA14B9"/>
    <w:multiLevelType w:val="hybridMultilevel"/>
    <w:tmpl w:val="6AFA91A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2E355FC9"/>
    <w:multiLevelType w:val="hybridMultilevel"/>
    <w:tmpl w:val="97CAB826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398F5586"/>
    <w:multiLevelType w:val="hybridMultilevel"/>
    <w:tmpl w:val="12F8FF30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>
    <w:nsid w:val="52E72BB8"/>
    <w:multiLevelType w:val="hybridMultilevel"/>
    <w:tmpl w:val="2258E688"/>
    <w:lvl w:ilvl="0" w:tplc="16FC1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8D52DEC"/>
    <w:multiLevelType w:val="hybridMultilevel"/>
    <w:tmpl w:val="C3DC5D1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644205FE"/>
    <w:multiLevelType w:val="hybridMultilevel"/>
    <w:tmpl w:val="EEB406B6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7">
    <w:nsid w:val="6F846B44"/>
    <w:multiLevelType w:val="hybridMultilevel"/>
    <w:tmpl w:val="AAD0703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92561DB"/>
    <w:multiLevelType w:val="hybridMultilevel"/>
    <w:tmpl w:val="2258E688"/>
    <w:lvl w:ilvl="0" w:tplc="16FC1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FF81419"/>
    <w:multiLevelType w:val="hybridMultilevel"/>
    <w:tmpl w:val="77DA4C1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8"/>
  </w:num>
  <w:num w:numId="16">
    <w:abstractNumId w:val="25"/>
  </w:num>
  <w:num w:numId="17">
    <w:abstractNumId w:val="14"/>
  </w:num>
  <w:num w:numId="18">
    <w:abstractNumId w:val="12"/>
  </w:num>
  <w:num w:numId="19">
    <w:abstractNumId w:val="21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3"/>
  </w:num>
  <w:num w:numId="25">
    <w:abstractNumId w:val="24"/>
  </w:num>
  <w:num w:numId="26">
    <w:abstractNumId w:val="10"/>
  </w:num>
  <w:num w:numId="27">
    <w:abstractNumId w:val="16"/>
  </w:num>
  <w:num w:numId="28">
    <w:abstractNumId w:val="23"/>
  </w:num>
  <w:num w:numId="29">
    <w:abstractNumId w:val="15"/>
  </w:num>
  <w:num w:numId="30">
    <w:abstractNumId w:val="17"/>
  </w:num>
  <w:num w:numId="31">
    <w:abstractNumId w:val="11"/>
  </w:num>
  <w:num w:numId="32">
    <w:abstractNumId w:val="26"/>
  </w:num>
  <w:num w:numId="33">
    <w:abstractNumId w:val="29"/>
  </w:num>
  <w:num w:numId="34">
    <w:abstractNumId w:val="27"/>
  </w:num>
  <w:num w:numId="35">
    <w:abstractNumId w:val="22"/>
  </w:num>
  <w:num w:numId="36">
    <w:abstractNumId w:val="19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C51"/>
    <w:rsid w:val="000944CB"/>
    <w:rsid w:val="00094FDD"/>
    <w:rsid w:val="00262AC7"/>
    <w:rsid w:val="00264230"/>
    <w:rsid w:val="004501EA"/>
    <w:rsid w:val="004544B2"/>
    <w:rsid w:val="004850E2"/>
    <w:rsid w:val="00506288"/>
    <w:rsid w:val="00550E72"/>
    <w:rsid w:val="00554E0D"/>
    <w:rsid w:val="005A7632"/>
    <w:rsid w:val="006B32C0"/>
    <w:rsid w:val="008226EA"/>
    <w:rsid w:val="009473E8"/>
    <w:rsid w:val="00AE3623"/>
    <w:rsid w:val="00B23F1B"/>
    <w:rsid w:val="00B763C1"/>
    <w:rsid w:val="00BF2C51"/>
    <w:rsid w:val="00D67DA3"/>
    <w:rsid w:val="00DD0504"/>
    <w:rsid w:val="00E031BE"/>
    <w:rsid w:val="00EB5D6B"/>
    <w:rsid w:val="00F5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5EE2417-87A2-4B17-8B98-0CDC7B1EA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unhideWhenUsed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TimelessReport.dotx" TargetMode="External"/></Relationship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352E21BF-6789-4868-9CC3-32D4100D2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TimelessReport.dotx</Template>
  <TotalTime>186</TotalTime>
  <Pages>31</Pages>
  <Words>1542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</vt:lpstr>
    </vt:vector>
  </TitlesOfParts>
  <Company>POLITEKNIK NEGERI MALANG</Company>
  <LinksUpToDate>false</LinksUpToDate>
  <CharactersWithSpaces>10318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</dc:title>
  <dc:creator>Windows User</dc:creator>
  <cp:keywords/>
  <cp:lastModifiedBy>fer ina</cp:lastModifiedBy>
  <cp:revision>6</cp:revision>
  <cp:lastPrinted>2011-08-05T20:35:00Z</cp:lastPrinted>
  <dcterms:created xsi:type="dcterms:W3CDTF">2019-05-11T23:07:00Z</dcterms:created>
  <dcterms:modified xsi:type="dcterms:W3CDTF">2019-05-19T02:28:00Z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